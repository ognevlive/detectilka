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6"/>
      </w:tblGrid>
      <w:tr w:rsidR="00302759" w:rsidRPr="00EA5D33" w:rsidTr="00EA5D33">
        <w:tc>
          <w:tcPr>
            <w:tcW w:w="9926" w:type="dxa"/>
            <w:shd w:val="clear" w:color="auto" w:fill="auto"/>
          </w:tcPr>
          <w:tbl>
            <w:tblPr>
              <w:tblW w:w="5000" w:type="pct"/>
              <w:tblBorders>
                <w:bottom w:val="single" w:sz="4" w:space="0" w:color="auto"/>
              </w:tblBorders>
              <w:tblCellMar>
                <w:left w:w="0" w:type="dxa"/>
                <w:bottom w:w="58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920"/>
              <w:gridCol w:w="4006"/>
            </w:tblGrid>
            <w:tr w:rsidR="00302759" w:rsidRPr="00EA5D33">
              <w:trPr>
                <w:trHeight w:val="558"/>
              </w:trPr>
              <w:tc>
                <w:tcPr>
                  <w:tcW w:w="5920" w:type="dxa"/>
                  <w:tcBorders>
                    <w:top w:val="nil"/>
                    <w:bottom w:val="nil"/>
                  </w:tcBorders>
                  <w:shd w:val="clear" w:color="auto" w:fill="auto"/>
                  <w:tcMar>
                    <w:top w:w="0" w:type="dxa"/>
                  </w:tcMar>
                  <w:vAlign w:val="bottom"/>
                </w:tcPr>
                <w:p w:rsidR="00302759" w:rsidRPr="00EA5D33" w:rsidRDefault="00EA5D33">
                  <w:pPr>
                    <w:pStyle w:val="Name"/>
                  </w:pPr>
                  <w:r w:rsidRPr="00EA5D33">
                    <w:t>Dell-Symantec</w:t>
                  </w:r>
                </w:p>
                <w:p w:rsidR="00302759" w:rsidRPr="00EA5D33" w:rsidRDefault="00146F66">
                  <w:pPr>
                    <w:pStyle w:val="Slogan"/>
                    <w:rPr>
                      <w:noProof/>
                    </w:rPr>
                  </w:pPr>
                  <w:r w:rsidRPr="00EA5D33">
                    <w:rPr>
                      <w:noProof/>
                    </w:rPr>
                    <w:t>Company Slogan</w:t>
                  </w:r>
                </w:p>
              </w:tc>
              <w:tc>
                <w:tcPr>
                  <w:tcW w:w="4006" w:type="dxa"/>
                  <w:tcBorders>
                    <w:top w:val="nil"/>
                    <w:bottom w:val="nil"/>
                  </w:tcBorders>
                  <w:shd w:val="clear" w:color="auto" w:fill="auto"/>
                  <w:tcMar>
                    <w:top w:w="0" w:type="dxa"/>
                  </w:tcMar>
                  <w:vAlign w:val="bottom"/>
                </w:tcPr>
                <w:p w:rsidR="00302759" w:rsidRPr="00EA5D33" w:rsidRDefault="00146F66">
                  <w:pPr>
                    <w:pStyle w:val="DateandNumber"/>
                  </w:pPr>
                  <w:r w:rsidRPr="00EA5D33">
                    <w:t>sTATEMENT # No.</w:t>
                  </w:r>
                </w:p>
                <w:p w:rsidR="00302759" w:rsidRPr="00EA5D33" w:rsidRDefault="00146F66">
                  <w:pPr>
                    <w:pStyle w:val="DateandNumber"/>
                  </w:pPr>
                  <w:r w:rsidRPr="00EA5D33">
                    <w:t xml:space="preserve">Date: </w:t>
                  </w:r>
                  <w:r w:rsidR="00EA5D33" w:rsidRPr="00EA5D33">
                    <w:fldChar w:fldCharType="begin"/>
                  </w:r>
                  <w:r w:rsidR="00EA5D33" w:rsidRPr="00EA5D33">
                    <w:instrText xml:space="preserve"> DATE  \@ "M/d/yyyy"  \* MERGEFORMAT </w:instrText>
                  </w:r>
                  <w:r w:rsidR="00EA5D33" w:rsidRPr="00EA5D33">
                    <w:fldChar w:fldCharType="separate"/>
                  </w:r>
                  <w:r w:rsidR="002F667D">
                    <w:rPr>
                      <w:noProof/>
                    </w:rPr>
                    <w:t>2/21/2018</w:t>
                  </w:r>
                  <w:r w:rsidR="00EA5D33" w:rsidRPr="00EA5D33">
                    <w:fldChar w:fldCharType="end"/>
                  </w:r>
                </w:p>
              </w:tc>
            </w:tr>
            <w:tr w:rsidR="00302759" w:rsidRPr="00EA5D33">
              <w:trPr>
                <w:trHeight w:val="513"/>
              </w:trPr>
              <w:tc>
                <w:tcPr>
                  <w:tcW w:w="5920" w:type="dxa"/>
                  <w:tcBorders>
                    <w:top w:val="nil"/>
                    <w:bottom w:val="nil"/>
                  </w:tcBorders>
                  <w:shd w:val="clear" w:color="auto" w:fill="auto"/>
                  <w:tcMar>
                    <w:top w:w="0" w:type="dxa"/>
                    <w:bottom w:w="288" w:type="dxa"/>
                  </w:tcMar>
                </w:tcPr>
                <w:p w:rsidR="00302759" w:rsidRPr="00EA5D33" w:rsidRDefault="00146F66">
                  <w:r w:rsidRPr="00EA5D33">
                    <w:t>Street Address, City, ST ZIP Code</w:t>
                  </w:r>
                </w:p>
                <w:p w:rsidR="00302759" w:rsidRPr="00EA5D33" w:rsidRDefault="00146F66">
                  <w:r w:rsidRPr="00EA5D33">
                    <w:t xml:space="preserve">Phone </w:t>
                  </w:r>
                  <w:proofErr w:type="spellStart"/>
                  <w:r w:rsidRPr="00EA5D33">
                    <w:t>phone</w:t>
                  </w:r>
                  <w:proofErr w:type="spellEnd"/>
                  <w:r w:rsidRPr="00EA5D33">
                    <w:t xml:space="preserve"> Fax </w:t>
                  </w:r>
                  <w:proofErr w:type="spellStart"/>
                  <w:r w:rsidRPr="00EA5D33">
                    <w:t>fax</w:t>
                  </w:r>
                  <w:proofErr w:type="spellEnd"/>
                </w:p>
                <w:p w:rsidR="00302759" w:rsidRPr="00EA5D33" w:rsidRDefault="00146F66">
                  <w:r w:rsidRPr="00EA5D33">
                    <w:t>email</w:t>
                  </w:r>
                </w:p>
              </w:tc>
              <w:tc>
                <w:tcPr>
                  <w:tcW w:w="4006" w:type="dxa"/>
                  <w:tcBorders>
                    <w:top w:val="nil"/>
                    <w:bottom w:val="nil"/>
                  </w:tcBorders>
                  <w:tcMar>
                    <w:bottom w:w="288" w:type="dxa"/>
                  </w:tcMar>
                  <w:vAlign w:val="center"/>
                </w:tcPr>
                <w:p w:rsidR="00302759" w:rsidRPr="00EA5D33" w:rsidRDefault="00302759"/>
              </w:tc>
            </w:tr>
          </w:tbl>
          <w:p w:rsidR="00302759" w:rsidRPr="00EA5D33" w:rsidRDefault="00302759" w:rsidP="00EA5D33">
            <w:pPr>
              <w:spacing w:line="240" w:lineRule="auto"/>
            </w:pPr>
          </w:p>
        </w:tc>
      </w:tr>
      <w:tr w:rsidR="00302759" w:rsidRPr="00EA5D33" w:rsidTr="00EA5D33">
        <w:tc>
          <w:tcPr>
            <w:tcW w:w="9926" w:type="dxa"/>
            <w:shd w:val="clear" w:color="auto" w:fill="auto"/>
          </w:tcPr>
          <w:tbl>
            <w:tblPr>
              <w:tblW w:w="5000" w:type="pct"/>
              <w:tblCellMar>
                <w:top w:w="58" w:type="dxa"/>
                <w:left w:w="0" w:type="dxa"/>
                <w:bottom w:w="288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20"/>
              <w:gridCol w:w="5213"/>
              <w:gridCol w:w="997"/>
              <w:gridCol w:w="2996"/>
            </w:tblGrid>
            <w:tr w:rsidR="00302759" w:rsidRPr="00EA5D33">
              <w:trPr>
                <w:trHeight w:val="1184"/>
              </w:trPr>
              <w:tc>
                <w:tcPr>
                  <w:tcW w:w="720" w:type="dxa"/>
                </w:tcPr>
                <w:p w:rsidR="00302759" w:rsidRPr="00EA5D33" w:rsidRDefault="00146F66">
                  <w:pPr>
                    <w:pStyle w:val="Heading1"/>
                  </w:pPr>
                  <w:r w:rsidRPr="00EA5D33">
                    <w:t>BILL To</w:t>
                  </w:r>
                </w:p>
              </w:tc>
              <w:tc>
                <w:tcPr>
                  <w:tcW w:w="5213" w:type="dxa"/>
                </w:tcPr>
                <w:p w:rsidR="00302759" w:rsidRPr="00EA5D33" w:rsidRDefault="00146F66">
                  <w:r w:rsidRPr="00EA5D33">
                    <w:t>Contact Name</w:t>
                  </w:r>
                </w:p>
                <w:p w:rsidR="00302759" w:rsidRPr="00EA5D33" w:rsidRDefault="00146F66">
                  <w:r w:rsidRPr="00EA5D33">
                    <w:t>Company Name</w:t>
                  </w:r>
                </w:p>
                <w:p w:rsidR="00302759" w:rsidRPr="00EA5D33" w:rsidRDefault="00146F66">
                  <w:r w:rsidRPr="00EA5D33">
                    <w:t>Street Address</w:t>
                  </w:r>
                </w:p>
                <w:p w:rsidR="00302759" w:rsidRPr="00EA5D33" w:rsidRDefault="00146F66">
                  <w:r w:rsidRPr="00EA5D33">
                    <w:t>City, ST ZIP Code</w:t>
                  </w:r>
                </w:p>
                <w:p w:rsidR="00302759" w:rsidRPr="00EA5D33" w:rsidRDefault="00146F66">
                  <w:r w:rsidRPr="00EA5D33">
                    <w:t>phone</w:t>
                  </w:r>
                </w:p>
                <w:p w:rsidR="00302759" w:rsidRPr="00EA5D33" w:rsidRDefault="00146F66">
                  <w:r w:rsidRPr="00EA5D33">
                    <w:t>Customer ID No.</w:t>
                  </w:r>
                </w:p>
              </w:tc>
              <w:tc>
                <w:tcPr>
                  <w:tcW w:w="997" w:type="dxa"/>
                </w:tcPr>
                <w:p w:rsidR="00302759" w:rsidRPr="00EA5D33" w:rsidRDefault="00146F66">
                  <w:pPr>
                    <w:pStyle w:val="Heading1"/>
                  </w:pPr>
                  <w:r w:rsidRPr="00EA5D33">
                    <w:t>COMMENTS</w:t>
                  </w:r>
                </w:p>
              </w:tc>
              <w:tc>
                <w:tcPr>
                  <w:tcW w:w="2996" w:type="dxa"/>
                </w:tcPr>
                <w:p w:rsidR="00302759" w:rsidRPr="00EA5D33" w:rsidRDefault="00146F66">
                  <w:r w:rsidRPr="00EA5D33">
                    <w:t>To get started right away, just tap any placeholder text (such as this) and start typing to replace it with your own.</w:t>
                  </w:r>
                </w:p>
              </w:tc>
            </w:tr>
          </w:tbl>
          <w:p w:rsidR="00302759" w:rsidRPr="00EA5D33" w:rsidRDefault="00302759" w:rsidP="00EA5D33">
            <w:pPr>
              <w:spacing w:line="240" w:lineRule="auto"/>
            </w:pPr>
          </w:p>
        </w:tc>
      </w:tr>
    </w:tbl>
    <w:p w:rsidR="00EA5D33" w:rsidRPr="00EA5D33" w:rsidRDefault="00EA5D33" w:rsidP="00EA5D33">
      <w:pPr>
        <w:rPr>
          <w:vanish/>
        </w:rPr>
      </w:pPr>
    </w:p>
    <w:tbl>
      <w:tblPr>
        <w:tblW w:w="5000" w:type="pct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CellMar>
          <w:top w:w="43" w:type="dxa"/>
          <w:left w:w="115" w:type="dxa"/>
          <w:bottom w:w="43" w:type="dxa"/>
          <w:right w:w="115" w:type="dxa"/>
        </w:tblCellMar>
        <w:tblLook w:val="0620" w:firstRow="1" w:lastRow="0" w:firstColumn="0" w:lastColumn="0" w:noHBand="1" w:noVBand="1"/>
      </w:tblPr>
      <w:tblGrid>
        <w:gridCol w:w="1368"/>
        <w:gridCol w:w="5432"/>
        <w:gridCol w:w="1639"/>
        <w:gridCol w:w="1727"/>
      </w:tblGrid>
      <w:tr w:rsidR="00302759" w:rsidRPr="00EA5D33" w:rsidTr="00EA5D33">
        <w:trPr>
          <w:trHeight w:val="288"/>
          <w:tblHeader/>
        </w:trPr>
        <w:tc>
          <w:tcPr>
            <w:tcW w:w="1336" w:type="dxa"/>
            <w:tcBorders>
              <w:top w:val="single" w:sz="12" w:space="0" w:color="365F91"/>
              <w:bottom w:val="single" w:sz="4" w:space="0" w:color="365F91"/>
              <w:right w:val="single" w:sz="4" w:space="0" w:color="365F91"/>
            </w:tcBorders>
            <w:shd w:val="clear" w:color="auto" w:fill="B8CCE4"/>
            <w:vAlign w:val="center"/>
          </w:tcPr>
          <w:p w:rsidR="00302759" w:rsidRPr="00EA5D33" w:rsidRDefault="00146F66">
            <w:pPr>
              <w:pStyle w:val="Heading2"/>
              <w:rPr>
                <w:bCs/>
              </w:rPr>
            </w:pPr>
            <w:r w:rsidRPr="00EA5D33">
              <w:rPr>
                <w:bCs/>
              </w:rPr>
              <w:t>Date</w:t>
            </w:r>
          </w:p>
        </w:tc>
        <w:tc>
          <w:tcPr>
            <w:tcW w:w="5304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B8CCE4"/>
            <w:vAlign w:val="center"/>
          </w:tcPr>
          <w:p w:rsidR="00302759" w:rsidRPr="00EA5D33" w:rsidRDefault="00146F66">
            <w:pPr>
              <w:pStyle w:val="Heading2"/>
              <w:rPr>
                <w:bCs/>
              </w:rPr>
            </w:pPr>
            <w:r w:rsidRPr="00EA5D33">
              <w:rPr>
                <w:bCs/>
              </w:rPr>
              <w:t>DESCRIPTION</w:t>
            </w:r>
          </w:p>
        </w:tc>
        <w:tc>
          <w:tcPr>
            <w:tcW w:w="1600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B8CCE4"/>
            <w:vAlign w:val="center"/>
          </w:tcPr>
          <w:p w:rsidR="00302759" w:rsidRPr="00EA5D33" w:rsidRDefault="00146F66">
            <w:pPr>
              <w:pStyle w:val="Heading2"/>
              <w:rPr>
                <w:bCs/>
              </w:rPr>
            </w:pPr>
            <w:r w:rsidRPr="00EA5D33">
              <w:rPr>
                <w:bCs/>
              </w:rPr>
              <w:t>BALANCE</w:t>
            </w:r>
          </w:p>
        </w:tc>
        <w:tc>
          <w:tcPr>
            <w:tcW w:w="1686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</w:tcBorders>
            <w:shd w:val="clear" w:color="auto" w:fill="B8CCE4"/>
            <w:vAlign w:val="center"/>
          </w:tcPr>
          <w:p w:rsidR="00302759" w:rsidRPr="00EA5D33" w:rsidRDefault="00146F66">
            <w:pPr>
              <w:pStyle w:val="Heading2"/>
              <w:rPr>
                <w:bCs/>
              </w:rPr>
            </w:pPr>
            <w:r w:rsidRPr="00EA5D33">
              <w:rPr>
                <w:bCs/>
              </w:rPr>
              <w:t>AMOUNT</w:t>
            </w: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EA5D33" w:rsidP="00EA5D33">
            <w:pPr>
              <w:spacing w:line="240" w:lineRule="auto"/>
            </w:pPr>
            <w:r w:rsidRPr="00EA5D33">
              <w:fldChar w:fldCharType="begin"/>
            </w:r>
            <w:r w:rsidRPr="00EA5D33">
              <w:instrText xml:space="preserve"> DATE  \@ "M/d/yyyy"  \* MERGEFORMAT </w:instrText>
            </w:r>
            <w:r w:rsidRPr="00EA5D33">
              <w:fldChar w:fldCharType="separate"/>
            </w:r>
            <w:r w:rsidR="002F667D">
              <w:rPr>
                <w:noProof/>
              </w:rPr>
              <w:t>2/21/2018</w:t>
            </w:r>
            <w:r w:rsidRPr="00EA5D33">
              <w:fldChar w:fldCharType="end"/>
            </w: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EA5D33" w:rsidP="00EA5D33">
            <w:pPr>
              <w:spacing w:line="240" w:lineRule="auto"/>
            </w:pPr>
            <w:r w:rsidRPr="00EA5D33">
              <w:t>Presentation Deck - Dell-Symantec Alliance - Symantec</w:t>
            </w: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EA5D33" w:rsidP="00EA5D33">
            <w:pPr>
              <w:pStyle w:val="Amount"/>
              <w:spacing w:line="240" w:lineRule="auto"/>
            </w:pPr>
            <w:r w:rsidRPr="00EA5D33">
              <w:t>$5.00</w:t>
            </w: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EA5D33" w:rsidP="00EA5D33">
            <w:pPr>
              <w:pStyle w:val="Amount"/>
              <w:spacing w:line="240" w:lineRule="auto"/>
            </w:pPr>
            <w:r w:rsidRPr="00EA5D33">
              <w:t>2</w:t>
            </w: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  <w:bookmarkStart w:id="0" w:name="_GoBack"/>
            <w:bookmarkEnd w:id="0"/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  <w:tr w:rsidR="00302759" w:rsidRPr="00EA5D33" w:rsidTr="00EA5D33">
        <w:trPr>
          <w:trHeight w:val="288"/>
        </w:trPr>
        <w:tc>
          <w:tcPr>
            <w:tcW w:w="1336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5304" w:type="dxa"/>
            <w:shd w:val="clear" w:color="auto" w:fill="auto"/>
            <w:vAlign w:val="center"/>
          </w:tcPr>
          <w:p w:rsidR="00302759" w:rsidRPr="00EA5D33" w:rsidRDefault="00302759" w:rsidP="00EA5D33">
            <w:pPr>
              <w:spacing w:line="240" w:lineRule="auto"/>
            </w:pPr>
          </w:p>
        </w:tc>
        <w:tc>
          <w:tcPr>
            <w:tcW w:w="1600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302759" w:rsidRPr="00EA5D33" w:rsidRDefault="00302759" w:rsidP="00EA5D33">
            <w:pPr>
              <w:pStyle w:val="Amount"/>
              <w:spacing w:line="240" w:lineRule="auto"/>
            </w:pPr>
          </w:p>
        </w:tc>
      </w:tr>
    </w:tbl>
    <w:p w:rsidR="00EA5D33" w:rsidRPr="00EA5D33" w:rsidRDefault="00EA5D33" w:rsidP="00EA5D33">
      <w:pPr>
        <w:rPr>
          <w:vanish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697"/>
        <w:gridCol w:w="1691"/>
        <w:gridCol w:w="1691"/>
        <w:gridCol w:w="1721"/>
        <w:gridCol w:w="1639"/>
        <w:gridCol w:w="1727"/>
      </w:tblGrid>
      <w:tr w:rsidR="00302759" w:rsidRPr="00EA5D33" w:rsidTr="00EA5D33">
        <w:trPr>
          <w:cantSplit/>
          <w:trHeight w:val="288"/>
        </w:trPr>
        <w:tc>
          <w:tcPr>
            <w:tcW w:w="1658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CURRENT</w:t>
            </w:r>
          </w:p>
        </w:tc>
        <w:tc>
          <w:tcPr>
            <w:tcW w:w="1651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1-30 DAYS</w:t>
            </w:r>
            <w:r w:rsidRPr="00EA5D33">
              <w:br/>
              <w:t>PAST DUE</w:t>
            </w:r>
          </w:p>
        </w:tc>
        <w:tc>
          <w:tcPr>
            <w:tcW w:w="1651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31-60 DAYS</w:t>
            </w:r>
            <w:r w:rsidRPr="00EA5D33">
              <w:br/>
              <w:t>PAST DUE</w:t>
            </w:r>
          </w:p>
        </w:tc>
        <w:tc>
          <w:tcPr>
            <w:tcW w:w="1680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61-90 DAYS</w:t>
            </w:r>
            <w:r w:rsidRPr="00EA5D33">
              <w:br/>
              <w:t>PAST dUE</w:t>
            </w:r>
          </w:p>
        </w:tc>
        <w:tc>
          <w:tcPr>
            <w:tcW w:w="1600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OVER 90 DAYS</w:t>
            </w:r>
            <w:r w:rsidRPr="00EA5D33">
              <w:br/>
              <w:t>PAST dUE</w:t>
            </w:r>
          </w:p>
        </w:tc>
        <w:tc>
          <w:tcPr>
            <w:tcW w:w="1686" w:type="dxa"/>
            <w:tcBorders>
              <w:top w:val="single" w:sz="12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146F66">
            <w:pPr>
              <w:pStyle w:val="Heading2"/>
            </w:pPr>
            <w:r w:rsidRPr="00EA5D33">
              <w:t>AMOUNT DUE</w:t>
            </w:r>
          </w:p>
        </w:tc>
      </w:tr>
      <w:tr w:rsidR="00302759" w:rsidRPr="00EA5D33" w:rsidTr="00EA5D33">
        <w:trPr>
          <w:cantSplit/>
          <w:trHeight w:val="288"/>
        </w:trPr>
        <w:tc>
          <w:tcPr>
            <w:tcW w:w="165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  <w:tc>
          <w:tcPr>
            <w:tcW w:w="16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  <w:tc>
          <w:tcPr>
            <w:tcW w:w="165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  <w:tc>
          <w:tcPr>
            <w:tcW w:w="1680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  <w:tc>
          <w:tcPr>
            <w:tcW w:w="1600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  <w:tc>
          <w:tcPr>
            <w:tcW w:w="1686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auto"/>
            <w:vAlign w:val="center"/>
          </w:tcPr>
          <w:p w:rsidR="00302759" w:rsidRPr="00EA5D33" w:rsidRDefault="00302759">
            <w:pPr>
              <w:pStyle w:val="Heading2"/>
            </w:pPr>
          </w:p>
        </w:tc>
      </w:tr>
    </w:tbl>
    <w:p w:rsidR="00302759" w:rsidRDefault="00302759"/>
    <w:tbl>
      <w:tblPr>
        <w:tblW w:w="2661" w:type="pct"/>
        <w:tblBorders>
          <w:top w:val="single" w:sz="4" w:space="0" w:color="3B5E91"/>
          <w:left w:val="single" w:sz="4" w:space="0" w:color="3B5E91"/>
          <w:bottom w:val="single" w:sz="4" w:space="0" w:color="3B5E91"/>
          <w:right w:val="single" w:sz="4" w:space="0" w:color="3B5E91"/>
          <w:insideH w:val="single" w:sz="4" w:space="0" w:color="3B5E91"/>
        </w:tblBorders>
        <w:tblCellMar>
          <w:top w:w="29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46"/>
        <w:gridCol w:w="3664"/>
      </w:tblGrid>
      <w:tr w:rsidR="00302759" w:rsidRPr="00EA5D33" w:rsidTr="00EA5D33">
        <w:trPr>
          <w:trHeight w:val="288"/>
        </w:trPr>
        <w:tc>
          <w:tcPr>
            <w:tcW w:w="1705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nil"/>
            </w:tcBorders>
            <w:shd w:val="clear" w:color="auto" w:fill="DBE5F1"/>
            <w:vAlign w:val="center"/>
          </w:tcPr>
          <w:p w:rsidR="00302759" w:rsidRPr="00EA5D33" w:rsidRDefault="00146F66">
            <w:pPr>
              <w:pStyle w:val="Heading1"/>
            </w:pPr>
            <w:r w:rsidRPr="00EA5D33">
              <w:t>Remittance</w:t>
            </w:r>
          </w:p>
        </w:tc>
        <w:tc>
          <w:tcPr>
            <w:tcW w:w="3578" w:type="dxa"/>
            <w:tcBorders>
              <w:top w:val="single" w:sz="4" w:space="0" w:color="365F91"/>
              <w:left w:val="nil"/>
              <w:bottom w:val="single" w:sz="4" w:space="0" w:color="365F91"/>
              <w:right w:val="single" w:sz="4" w:space="0" w:color="365F91"/>
            </w:tcBorders>
            <w:shd w:val="clear" w:color="auto" w:fill="DBE5F1"/>
            <w:vAlign w:val="center"/>
          </w:tcPr>
          <w:p w:rsidR="00302759" w:rsidRPr="00EA5D33" w:rsidRDefault="00302759">
            <w:pPr>
              <w:pStyle w:val="Heading2"/>
            </w:pPr>
          </w:p>
        </w:tc>
      </w:tr>
      <w:tr w:rsidR="00302759" w:rsidRPr="00EA5D33" w:rsidTr="00EA5D33">
        <w:trPr>
          <w:trHeight w:val="288"/>
        </w:trPr>
        <w:tc>
          <w:tcPr>
            <w:tcW w:w="1705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nil"/>
            </w:tcBorders>
            <w:vAlign w:val="center"/>
          </w:tcPr>
          <w:p w:rsidR="00302759" w:rsidRPr="00EA5D33" w:rsidRDefault="00146F66">
            <w:pPr>
              <w:pStyle w:val="Heading3"/>
            </w:pPr>
            <w:r w:rsidRPr="00EA5D33">
              <w:t>Statement #</w:t>
            </w:r>
          </w:p>
        </w:tc>
        <w:tc>
          <w:tcPr>
            <w:tcW w:w="3578" w:type="dxa"/>
            <w:tcBorders>
              <w:top w:val="single" w:sz="4" w:space="0" w:color="365F91"/>
              <w:left w:val="nil"/>
              <w:bottom w:val="single" w:sz="4" w:space="0" w:color="365F91"/>
              <w:right w:val="single" w:sz="4" w:space="0" w:color="365F91"/>
            </w:tcBorders>
            <w:vAlign w:val="center"/>
          </w:tcPr>
          <w:p w:rsidR="00302759" w:rsidRPr="00EA5D33" w:rsidRDefault="00EA5D33">
            <w:r w:rsidRPr="00EA5D33">
              <w:t>Approved</w:t>
            </w:r>
          </w:p>
        </w:tc>
      </w:tr>
      <w:tr w:rsidR="00302759" w:rsidRPr="00EA5D33" w:rsidTr="00EA5D33">
        <w:trPr>
          <w:trHeight w:val="288"/>
        </w:trPr>
        <w:tc>
          <w:tcPr>
            <w:tcW w:w="1705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nil"/>
            </w:tcBorders>
            <w:vAlign w:val="center"/>
          </w:tcPr>
          <w:p w:rsidR="00302759" w:rsidRPr="00EA5D33" w:rsidRDefault="00146F66">
            <w:pPr>
              <w:pStyle w:val="Heading3"/>
            </w:pPr>
            <w:r w:rsidRPr="00EA5D33">
              <w:t>Date</w:t>
            </w:r>
          </w:p>
        </w:tc>
        <w:tc>
          <w:tcPr>
            <w:tcW w:w="3578" w:type="dxa"/>
            <w:tcBorders>
              <w:top w:val="single" w:sz="4" w:space="0" w:color="365F91"/>
              <w:left w:val="nil"/>
              <w:bottom w:val="single" w:sz="4" w:space="0" w:color="365F91"/>
              <w:right w:val="single" w:sz="4" w:space="0" w:color="365F91"/>
            </w:tcBorders>
            <w:vAlign w:val="center"/>
          </w:tcPr>
          <w:p w:rsidR="00302759" w:rsidRPr="00EA5D33" w:rsidRDefault="007D5BDB">
            <w:fldSimple w:instr=" DATE   \* MERGEFORMAT ">
              <w:r w:rsidR="002F667D">
                <w:rPr>
                  <w:noProof/>
                </w:rPr>
                <w:t>2/21/2018</w:t>
              </w:r>
            </w:fldSimple>
          </w:p>
        </w:tc>
      </w:tr>
      <w:tr w:rsidR="00302759" w:rsidRPr="00EA5D33" w:rsidTr="00EA5D33">
        <w:trPr>
          <w:trHeight w:val="288"/>
        </w:trPr>
        <w:tc>
          <w:tcPr>
            <w:tcW w:w="1705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nil"/>
            </w:tcBorders>
            <w:vAlign w:val="center"/>
          </w:tcPr>
          <w:p w:rsidR="00302759" w:rsidRPr="00EA5D33" w:rsidRDefault="00146F66">
            <w:pPr>
              <w:pStyle w:val="Heading3"/>
            </w:pPr>
            <w:r w:rsidRPr="00EA5D33">
              <w:t>Amount Due</w:t>
            </w:r>
          </w:p>
        </w:tc>
        <w:tc>
          <w:tcPr>
            <w:tcW w:w="3578" w:type="dxa"/>
            <w:tcBorders>
              <w:top w:val="single" w:sz="4" w:space="0" w:color="365F91"/>
              <w:left w:val="nil"/>
              <w:bottom w:val="single" w:sz="4" w:space="0" w:color="365F91"/>
              <w:right w:val="single" w:sz="4" w:space="0" w:color="365F91"/>
            </w:tcBorders>
          </w:tcPr>
          <w:p w:rsidR="00302759" w:rsidRPr="00EA5D33" w:rsidRDefault="00146F66">
            <w:r w:rsidRPr="00EA5D33">
              <w:t>Amount Due</w:t>
            </w:r>
          </w:p>
        </w:tc>
      </w:tr>
      <w:tr w:rsidR="00302759" w:rsidRPr="00EA5D33" w:rsidTr="00EA5D33">
        <w:trPr>
          <w:trHeight w:val="288"/>
        </w:trPr>
        <w:tc>
          <w:tcPr>
            <w:tcW w:w="1705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nil"/>
            </w:tcBorders>
            <w:vAlign w:val="center"/>
          </w:tcPr>
          <w:p w:rsidR="00302759" w:rsidRPr="00EA5D33" w:rsidRDefault="00146F66">
            <w:pPr>
              <w:pStyle w:val="Heading3"/>
            </w:pPr>
            <w:r w:rsidRPr="00EA5D33">
              <w:t>Amount Enclosed</w:t>
            </w:r>
          </w:p>
        </w:tc>
        <w:tc>
          <w:tcPr>
            <w:tcW w:w="3578" w:type="dxa"/>
            <w:tcBorders>
              <w:top w:val="single" w:sz="4" w:space="0" w:color="365F91"/>
              <w:left w:val="nil"/>
              <w:bottom w:val="single" w:sz="4" w:space="0" w:color="365F91"/>
              <w:right w:val="single" w:sz="4" w:space="0" w:color="365F91"/>
            </w:tcBorders>
          </w:tcPr>
          <w:p w:rsidR="00302759" w:rsidRPr="00EA5D33" w:rsidRDefault="00146F66">
            <w:r w:rsidRPr="00EA5D33">
              <w:t>Amount Enclosed</w:t>
            </w:r>
          </w:p>
        </w:tc>
      </w:tr>
    </w:tbl>
    <w:p w:rsidR="00302759" w:rsidRDefault="00302759"/>
    <w:sectPr w:rsidR="00302759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800" w:right="1152" w:bottom="2074" w:left="1152" w:header="864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B1A" w:rsidRDefault="004E0B1A">
      <w:r>
        <w:separator/>
      </w:r>
    </w:p>
    <w:p w:rsidR="004E0B1A" w:rsidRDefault="004E0B1A"/>
  </w:endnote>
  <w:endnote w:type="continuationSeparator" w:id="0">
    <w:p w:rsidR="004E0B1A" w:rsidRDefault="004E0B1A">
      <w:r>
        <w:continuationSeparator/>
      </w:r>
    </w:p>
    <w:p w:rsidR="004E0B1A" w:rsidRDefault="004E0B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GMaruGothicMPRO">
    <w:altName w:val="MS Gothic"/>
    <w:charset w:val="80"/>
    <w:family w:val="swiss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759" w:rsidRDefault="00146F66">
    <w:pPr>
      <w:pStyle w:val="LowerCenteredText"/>
    </w:pPr>
    <w:r>
      <w:t xml:space="preserve">Make all checks payable to </w:t>
    </w:r>
    <w:r w:rsidR="00EA5D33">
      <w:t>Dell-Symantec</w:t>
    </w:r>
  </w:p>
  <w:p w:rsidR="00302759" w:rsidRDefault="00146F66">
    <w:pPr>
      <w:pStyle w:val="Thankyou"/>
    </w:pPr>
    <w:r>
      <w:t>Thank you for your business!</w:t>
    </w:r>
  </w:p>
  <w:p w:rsidR="00302759" w:rsidRDefault="00146F66">
    <w:pPr>
      <w:pStyle w:val="Footer"/>
    </w:pPr>
    <w:r>
      <w:rPr>
        <w:rStyle w:val="FooterChar"/>
      </w:rPr>
      <w:fldChar w:fldCharType="begin"/>
    </w:r>
    <w:r>
      <w:rPr>
        <w:rStyle w:val="FooterChar"/>
      </w:rPr>
      <w:instrText xml:space="preserve"> PAGE   \* MERGEFORMAT </w:instrText>
    </w:r>
    <w:r>
      <w:rPr>
        <w:rStyle w:val="FooterChar"/>
      </w:rPr>
      <w:fldChar w:fldCharType="separate"/>
    </w:r>
    <w:r w:rsidR="007F3AB7">
      <w:rPr>
        <w:rStyle w:val="FooterChar"/>
        <w:noProof/>
      </w:rPr>
      <w:t>2</w:t>
    </w:r>
    <w:r>
      <w:rPr>
        <w:rStyle w:val="FooterCha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759" w:rsidRDefault="00146F66">
    <w:pPr>
      <w:pStyle w:val="LowerCenteredText"/>
    </w:pPr>
    <w:r>
      <w:t xml:space="preserve">Make all checks payable to </w:t>
    </w:r>
    <w:r w:rsidR="00EA5D33">
      <w:t>D</w:t>
    </w:r>
    <w:r w:rsidR="00EA5D33" w:rsidRPr="00EA5D33">
      <w:t>ell-</w:t>
    </w:r>
    <w:r w:rsidR="00EA5D33">
      <w:t>S</w:t>
    </w:r>
    <w:r w:rsidR="00EA5D33" w:rsidRPr="00EA5D33">
      <w:t>ymantec</w:t>
    </w:r>
  </w:p>
  <w:p w:rsidR="00302759" w:rsidRDefault="00146F66">
    <w:pPr>
      <w:pStyle w:val="Thankyou"/>
    </w:pPr>
    <w:r>
      <w:t>Thank you for your business!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B1A" w:rsidRDefault="004E0B1A">
      <w:r>
        <w:separator/>
      </w:r>
    </w:p>
    <w:p w:rsidR="004E0B1A" w:rsidRDefault="004E0B1A"/>
  </w:footnote>
  <w:footnote w:type="continuationSeparator" w:id="0">
    <w:p w:rsidR="004E0B1A" w:rsidRDefault="004E0B1A">
      <w:r>
        <w:continuationSeparator/>
      </w:r>
    </w:p>
    <w:p w:rsidR="004E0B1A" w:rsidRDefault="004E0B1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26"/>
      <w:gridCol w:w="4010"/>
    </w:tblGrid>
    <w:tr w:rsidR="00302759" w:rsidRPr="00EA5D33">
      <w:tc>
        <w:tcPr>
          <w:tcW w:w="5926" w:type="dxa"/>
          <w:tcBorders>
            <w:top w:val="nil"/>
            <w:bottom w:val="nil"/>
          </w:tcBorders>
          <w:shd w:val="clear" w:color="auto" w:fill="auto"/>
          <w:tcMar>
            <w:top w:w="0" w:type="dxa"/>
          </w:tcMar>
        </w:tcPr>
        <w:p w:rsidR="00302759" w:rsidRPr="00EA5D33" w:rsidRDefault="00F61831">
          <w:r>
            <w:rPr>
              <w:noProof/>
            </w:rPr>
            <w:drawing>
              <wp:inline distT="0" distB="0" distL="0" distR="0">
                <wp:extent cx="857250" cy="428625"/>
                <wp:effectExtent l="0" t="0" r="0" b="9525"/>
                <wp:docPr id="2" name="Picture 1" descr="Logo placehol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placehol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0" w:type="dxa"/>
          <w:tcBorders>
            <w:top w:val="nil"/>
            <w:bottom w:val="nil"/>
          </w:tcBorders>
          <w:shd w:val="clear" w:color="auto" w:fill="auto"/>
        </w:tcPr>
        <w:p w:rsidR="00302759" w:rsidRPr="00EA5D33" w:rsidRDefault="00146F66">
          <w:pPr>
            <w:pStyle w:val="Title"/>
          </w:pPr>
          <w:r w:rsidRPr="00EA5D33">
            <w:t>STATEMENT</w:t>
          </w:r>
        </w:p>
      </w:tc>
    </w:tr>
  </w:tbl>
  <w:p w:rsidR="00302759" w:rsidRDefault="00F6183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>
              <wp:simplePos x="0" y="0"/>
              <wp:positionH relativeFrom="page">
                <wp:posOffset>633730</wp:posOffset>
              </wp:positionH>
              <wp:positionV relativeFrom="page">
                <wp:posOffset>452755</wp:posOffset>
              </wp:positionV>
              <wp:extent cx="6477000" cy="9060180"/>
              <wp:effectExtent l="0" t="0" r="19050" b="26670"/>
              <wp:wrapNone/>
              <wp:docPr id="11" name="Group 11" descr="Rectangular page background with blue gradient shading at top and bott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77000" cy="9060180"/>
                        <a:chOff x="0" y="0"/>
                        <a:chExt cx="6501385" cy="8915019"/>
                      </a:xfrm>
                    </wpg:grpSpPr>
                    <wpg:grpSp>
                      <wpg:cNvPr id="7" name="Group 7"/>
                      <wpg:cNvGrpSpPr/>
                      <wpg:grpSpPr>
                        <a:xfrm>
                          <a:off x="0" y="0"/>
                          <a:ext cx="6491860" cy="1243375"/>
                          <a:chOff x="0" y="0"/>
                          <a:chExt cx="6492240" cy="1243584"/>
                        </a:xfrm>
                      </wpg:grpSpPr>
                      <wps:wsp>
                        <wps:cNvPr id="5" name="Rectangle 10" title="Background graphic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92240" cy="124358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lumMod val="40000"/>
                                  <a:lumOff val="60000"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0" y="0"/>
                            <a:ext cx="649224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F81BD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0" name="Group 10"/>
                      <wpg:cNvGrpSpPr/>
                      <wpg:grpSpPr>
                        <a:xfrm>
                          <a:off x="0" y="8353425"/>
                          <a:ext cx="6501385" cy="561594"/>
                          <a:chOff x="0" y="0"/>
                          <a:chExt cx="6501385" cy="561594"/>
                        </a:xfrm>
                      </wpg:grpSpPr>
                      <wps:wsp>
                        <wps:cNvPr id="3" name="Rectangle 11" descr="Footer background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91860" cy="55778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4F81BD">
                                  <a:lumMod val="40000"/>
                                  <a:lumOff val="60000"/>
                                </a:srgb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525" y="552450"/>
                            <a:ext cx="6491860" cy="914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F81BD">
                                <a:lumMod val="75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1" o:spid="_x0000_s1026" alt="Description: Rectangular page background with blue gradient shading at top and bottom" style="position:absolute;margin-left:49.9pt;margin-top:35.65pt;width:510pt;height:713.4pt;z-index:-251659264;mso-position-horizontal-relative:page;mso-position-vertical-relative:page" coordsize="65013,8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">
              <v:group id="Group 7" o:spid="_x0000_s1027" style="position:absolute;width:64918;height:12433" coordsize="64922,12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<v:rect id="Rectangle 10" o:spid="_x0000_s1028" style="position:absolute;width:64922;height:12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yipsMA&#10;AADaAAAADwAAAGRycy9kb3ducmV2LnhtbESP3WrCQBSE7wu+w3KE3ohubKtIdBVRpAVR/HuAQ/aY&#10;RLNnQ3ZN0rd3C0Ivh5n5hpktWlOImiqXW1YwHEQgiBOrc04VXM6b/gSE88gaC8uk4JccLOadtxnG&#10;2jZ8pPrkUxEg7GJUkHlfxlK6JCODbmBL4uBdbWXQB1mlUlfYBLgp5EcUjaXBnMNChiWtMkrup4dR&#10;sPN2+O22t+vh637bNz1ef9ZmrdR7t11OQXhq/X/41f7RCkbwdyXc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0yipsMAAADaAAAADwAAAAAAAAAAAAAAAACYAgAAZHJzL2Rv&#10;d25yZXYueG1sUEsFBgAAAAAEAAQA9QAAAIgDAAAAAA==&#10;" fillcolor="#b9cde5" stroked="f">
                  <v:fill rotate="t" focus="100%" type="gradient"/>
                </v:rect>
                <v:line id="Straight Connector 6" o:spid="_x0000_s1029" style="position:absolute;visibility:visible;mso-wrap-style:square" from="0,0" to="6492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kUa8QAAADaAAAADwAAAGRycy9kb3ducmV2LnhtbESPQWvCQBSE7wX/w/IEb3VjKEGiq5SC&#10;IKWC2gj29sg+s6HZtzG71fjvXUHocZiZb5j5sreNuFDna8cKJuMEBHHpdM2VguJ79ToF4QOyxsYx&#10;KbiRh+Vi8DLHXLsr7+iyD5WIEPY5KjAhtLmUvjRk0Y9dSxy9k+sshii7SuoOrxFuG5kmSSYt1hwX&#10;DLb0Yaj83f9ZBT/1yZx9+pl+heKw2b4dJ9nmsFJqNOzfZyAC9eE//GyvtYIMHlfiDZ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qRRrxAAAANoAAAAPAAAAAAAAAAAA&#10;AAAAAKECAABkcnMvZG93bnJldi54bWxQSwUGAAAAAAQABAD5AAAAkgMAAAAA&#10;" strokecolor="#376092" strokeweight=".5pt"/>
              </v:group>
              <v:group id="Group 10" o:spid="_x0000_s1030" style="position:absolute;top:83534;width:65013;height:5616" coordsize="65013,5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<v:rect id="Rectangle 11" o:spid="_x0000_s1031" alt="Footer background" style="position:absolute;width:64918;height:5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4y28MA&#10;AADaAAAADwAAAGRycy9kb3ducmV2LnhtbESPT4vCMBTE78J+h/AW9iKaqiBLNYosKwiC/1YP3p7N&#10;sy02LyXJav32RhA8DjPzG2Y8bUwlruR8aVlBr5uAIM6sLjlXsP+bd75B+ICssbJMCu7kYTr5aI0x&#10;1fbGW7ruQi4ihH2KCooQ6lRKnxVk0HdtTRy9s3UGQ5Qul9rhLcJNJftJMpQGS44LBdb0U1B22f0b&#10;BW59xJM9/M6Xi9WsPTis5HHDa6W+PpvZCESgJrzDr/ZCKxjA80q8AXLy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4y28MAAADaAAAADwAAAAAAAAAAAAAAAACYAgAAZHJzL2Rv&#10;d25yZXYueG1sUEsFBgAAAAAEAAQA9QAAAIgDAAAAAA==&#10;" stroked="f">
                  <v:fill color2="#b9cde5" rotate="t" focus="100%" type="gradient"/>
                </v:rect>
                <v:line id="Line 12" o:spid="_x0000_s1032" style="position:absolute;visibility:visible;mso-wrap-style:square" from="95,5524" to="65013,5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cvh8MAAADaAAAADwAAAGRycy9kb3ducmV2LnhtbESP3YrCMBSE7xd8h3CEvVtTi8hSjSKC&#10;IKLg+gN6d2iOTbE5qU3U7tubhQUvh5n5hhlPW1uJBzW+dKyg30tAEOdOl1woOOwXX98gfEDWWDkm&#10;Bb/kYTrpfIwx0+7JP/TYhUJECPsMFZgQ6kxKnxuy6HuuJo7exTUWQ5RNIXWDzwi3lUyTZCgtlhwX&#10;DNY0N5Rfd3er4FxezM2nq3QdDsfNdnDqDzfHhVKf3XY2AhGoDe/wf3upFQzg70q8AXLy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3L4fDAAAA2gAAAA8AAAAAAAAAAAAA&#10;AAAAoQIAAGRycy9kb3ducmV2LnhtbFBLBQYAAAAABAAEAPkAAACRAwAAAAA=&#10;" strokecolor="#376092" strokeweight=".5pt"/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26"/>
      <w:gridCol w:w="4010"/>
    </w:tblGrid>
    <w:tr w:rsidR="00302759" w:rsidRPr="00EA5D33">
      <w:tc>
        <w:tcPr>
          <w:tcW w:w="5926" w:type="dxa"/>
          <w:tcBorders>
            <w:top w:val="nil"/>
            <w:bottom w:val="nil"/>
          </w:tcBorders>
          <w:shd w:val="clear" w:color="auto" w:fill="auto"/>
          <w:tcMar>
            <w:top w:w="0" w:type="dxa"/>
          </w:tcMar>
        </w:tcPr>
        <w:p w:rsidR="00302759" w:rsidRPr="00EA5D33" w:rsidRDefault="00F61831">
          <w:r>
            <w:rPr>
              <w:noProof/>
            </w:rPr>
            <w:drawing>
              <wp:inline distT="0" distB="0" distL="0" distR="0">
                <wp:extent cx="409575" cy="428625"/>
                <wp:effectExtent l="0" t="0" r="9525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0" w:type="dxa"/>
          <w:tcBorders>
            <w:top w:val="nil"/>
            <w:bottom w:val="nil"/>
          </w:tcBorders>
          <w:shd w:val="clear" w:color="auto" w:fill="auto"/>
        </w:tcPr>
        <w:p w:rsidR="00302759" w:rsidRPr="00EA5D33" w:rsidRDefault="00EA5D33">
          <w:pPr>
            <w:pStyle w:val="Title"/>
          </w:pPr>
          <w:r w:rsidRPr="00EA5D33">
            <w:t>Approved</w:t>
          </w:r>
        </w:p>
      </w:tc>
    </w:tr>
  </w:tbl>
  <w:p w:rsidR="00302759" w:rsidRDefault="00F6183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1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82080" cy="9063990"/>
              <wp:effectExtent l="0" t="0" r="28575" b="22860"/>
              <wp:wrapNone/>
              <wp:docPr id="12" name="Group 12" descr="Rectangular page background with blue gradient shading at top and bott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82080" cy="9063990"/>
                        <a:chOff x="0" y="0"/>
                        <a:chExt cx="6501385" cy="8915019"/>
                      </a:xfrm>
                    </wpg:grpSpPr>
                    <wpg:grpSp>
                      <wpg:cNvPr id="13" name="Group 13"/>
                      <wpg:cNvGrpSpPr/>
                      <wpg:grpSpPr>
                        <a:xfrm>
                          <a:off x="0" y="0"/>
                          <a:ext cx="6491860" cy="1243375"/>
                          <a:chOff x="0" y="0"/>
                          <a:chExt cx="6492240" cy="1243584"/>
                        </a:xfrm>
                      </wpg:grpSpPr>
                      <wps:wsp>
                        <wps:cNvPr id="14" name="Rectangle 10" title="Background graphic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92240" cy="124358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F81BD">
                                  <a:lumMod val="40000"/>
                                  <a:lumOff val="60000"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0" y="0"/>
                            <a:ext cx="649224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F81BD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grpSp>
                    <wpg:grpSp>
                      <wpg:cNvPr id="16" name="Group 16"/>
                      <wpg:cNvGrpSpPr/>
                      <wpg:grpSpPr>
                        <a:xfrm>
                          <a:off x="0" y="8353425"/>
                          <a:ext cx="6501385" cy="561594"/>
                          <a:chOff x="0" y="0"/>
                          <a:chExt cx="6501385" cy="561594"/>
                        </a:xfrm>
                      </wpg:grpSpPr>
                      <wps:wsp>
                        <wps:cNvPr id="17" name="Rectangle 11" descr="Footer background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91860" cy="55778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4F81BD">
                                  <a:lumMod val="40000"/>
                                  <a:lumOff val="60000"/>
                                </a:srgb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525" y="552450"/>
                            <a:ext cx="6491860" cy="914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F81BD">
                                <a:lumMod val="75000"/>
                                <a:lumOff val="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83700</wp14:pctWidth>
              </wp14:sizeRelH>
              <wp14:sizeRelV relativeFrom="page">
                <wp14:pctHeight>90300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12" o:spid="_x0000_s1026" alt="Description: Rectangular page background with blue gradient shading at top and bottom" style="position:absolute;margin-left:0;margin-top:0;width:510.4pt;height:713.7pt;z-index:-251658240;mso-width-percent:837;mso-height-percent:903;mso-position-horizontal:center;mso-position-horizontal-relative:page;mso-position-vertical:center;mso-position-vertical-relative:page;mso-width-percent:837;mso-height-percent:903" coordsize="65013,8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">
              <v:group id="Group 13" o:spid="_x0000_s1027" style="position:absolute;width:64918;height:12433" coordsize="64922,12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<v:rect id="Rectangle 10" o:spid="_x0000_s1028" style="position:absolute;width:64922;height:12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QgbMIA&#10;AADbAAAADwAAAGRycy9kb3ducmV2LnhtbERP3WrCMBS+H+wdwhnsRmzqJjKqUUQZGwzFVR/g0Bzb&#10;anNSkqzt3n4RhN2dj+/3LFaDaURHzteWFUySFARxYXXNpYLT8X38BsIHZI2NZVLwSx5Wy8eHBWba&#10;9vxNXR5KEUPYZ6igCqHNpPRFRQZ9YlviyJ2tMxgidKXUDvsYbhr5kqYzabDm2FBhS5uKimv+YxTs&#10;gp18+K/L+TC9Xvb9iLevndkq9fw0rOcgAg3hX3x3f+o4fwq3X+I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hCBswgAAANsAAAAPAAAAAAAAAAAAAAAAAJgCAABkcnMvZG93&#10;bnJldi54bWxQSwUGAAAAAAQABAD1AAAAhwMAAAAA&#10;" fillcolor="#b9cde5" stroked="f">
                  <v:fill rotate="t" focus="100%" type="gradient"/>
                </v:rect>
                <v:line id="Straight Connector 15" o:spid="_x0000_s1029" style="position:absolute;visibility:visible;mso-wrap-style:square" from="0,0" to="6492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zgssIAAADbAAAADwAAAGRycy9kb3ducmV2LnhtbERP24rCMBB9F/yHMMK+aWpxRbpGEUFY&#10;ZAWvsPs2NGNTtpl0m6zWvzeC4NscznWm89ZW4kKNLx0rGA4SEMS50yUXCo6HVX8CwgdkjZVjUnAj&#10;D/NZtzPFTLsr7+iyD4WIIewzVGBCqDMpfW7Ioh+4mjhyZ9dYDBE2hdQNXmO4rWSaJGNpseTYYLCm&#10;paH8d/9vFfyUZ/Pn03X6FY6nzXb0PRxvTiul3nrt4gNEoDa8xE/3p47z3+HxSzxAz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rzgssIAAADbAAAADwAAAAAAAAAAAAAA&#10;AAChAgAAZHJzL2Rvd25yZXYueG1sUEsFBgAAAAAEAAQA+QAAAJADAAAAAA==&#10;" strokecolor="#376092" strokeweight=".5pt"/>
              </v:group>
              <v:group id="Group 16" o:spid="_x0000_s1030" style="position:absolute;top:83534;width:65013;height:5616" coordsize="65013,5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<v:rect id="Rectangle 11" o:spid="_x0000_s1031" alt="Footer background" style="position:absolute;width:64918;height:5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NACMMA&#10;AADbAAAADwAAAGRycy9kb3ducmV2LnhtbERPS2vCQBC+F/wPywheitnUQi1pVpGiIBR8VQ/eptkx&#10;CWZnw+6q8d+7hUJv8/E9J592phFXcr62rOAlSUEQF1bXXCrYfy+G7yB8QNbYWCYFd/IwnfSecsy0&#10;vfGWrrtQihjCPkMFVQhtJqUvKjLoE9sSR+5kncEQoSuldniL4aaRozR9kwZrjg0VtvRZUXHeXYwC&#10;tz7ijz3MF1/L1ez59bCSxw2vlRr0u9kHiEBd+Bf/uZc6zh/D7y/xAD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NACMMAAADbAAAADwAAAAAAAAAAAAAAAACYAgAAZHJzL2Rv&#10;d25yZXYueG1sUEsFBgAAAAAEAAQA9QAAAIgDAAAAAA==&#10;" stroked="f">
                  <v:fill color2="#b9cde5" rotate="t" focus="100%" type="gradient"/>
                </v:rect>
                <v:line id="Line 12" o:spid="_x0000_s1032" style="position:absolute;visibility:visible;mso-wrap-style:square" from="95,5524" to="65013,5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1PLMUAAADbAAAADwAAAGRycy9kb3ducmV2LnhtbESPT2vCQBDF70K/wzKF3nRjECmpq5SC&#10;UESh/oN6G7JjNpidTbOrpt++cxB6m+G9ee83s0XvG3WjLtaBDYxHGSjiMtiaKwOH/XL4CiomZItN&#10;YDLwSxEW86fBDAsb7ryl2y5VSkI4FmjApdQWWsfSkcc4Ci2xaOfQeUyydpW2Hd4l3Dc6z7Kp9liz&#10;NDhs6cNRedldvYFTfXY/MV/l63Q4br4m3+Pp5rg05uW5f38DlahP/+bH9acVfIGVX2QAPf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1PLMUAAADbAAAADwAAAAAAAAAA&#10;AAAAAAChAgAAZHJzL2Rvd25yZXYueG1sUEsFBgAAAAAEAAQA+QAAAJMDAAAAAA==&#10;" strokecolor="#376092" strokeweight=".5pt"/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 strokecolor="#3b5e91">
      <v:stroke color="#3b5e91" weight=".5pt"/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DF9"/>
    <w:rsid w:val="000D52F1"/>
    <w:rsid w:val="00146F66"/>
    <w:rsid w:val="002F667D"/>
    <w:rsid w:val="00302759"/>
    <w:rsid w:val="004E0B1A"/>
    <w:rsid w:val="007D5BDB"/>
    <w:rsid w:val="007F3AB7"/>
    <w:rsid w:val="00C11DF9"/>
    <w:rsid w:val="00EA5D33"/>
    <w:rsid w:val="00F6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3b5e91">
      <v:stroke color="#3b5e91" weight=".5pt"/>
      <o:colormru v:ext="edit" colors="#3b5e91,#c6d4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HGMaruGothicMPRO" w:hAnsi="Trebuchet MS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5" w:unhideWhenUsed="0" w:qFormat="1"/>
    <w:lsdException w:name="heading 2" w:semiHidden="0" w:uiPriority="5" w:unhideWhenUsed="0" w:qFormat="1"/>
    <w:lsdException w:name="heading 3" w:semiHidden="0" w:uiPriority="5" w:unhideWhenUsed="0" w:qFormat="1"/>
    <w:lsdException w:name="heading 4" w:uiPriority="5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semiHidden="0" w:uiPriority="1" w:unhideWhenUsed="0" w:qFormat="1"/>
    <w:lsdException w:name="Default Paragraph Font" w:uiPriority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List" w:uiPriority="99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AB7"/>
    <w:pPr>
      <w:spacing w:line="264" w:lineRule="auto"/>
    </w:pPr>
    <w:rPr>
      <w:sz w:val="18"/>
      <w:szCs w:val="18"/>
    </w:rPr>
  </w:style>
  <w:style w:type="paragraph" w:styleId="Heading1">
    <w:name w:val="heading 1"/>
    <w:basedOn w:val="Normal"/>
    <w:uiPriority w:val="5"/>
    <w:qFormat/>
    <w:rsid w:val="007F3AB7"/>
    <w:pPr>
      <w:outlineLvl w:val="0"/>
    </w:pPr>
    <w:rPr>
      <w:b/>
      <w:caps/>
    </w:rPr>
  </w:style>
  <w:style w:type="paragraph" w:styleId="Heading2">
    <w:name w:val="heading 2"/>
    <w:basedOn w:val="Normal"/>
    <w:link w:val="Heading2Char"/>
    <w:uiPriority w:val="5"/>
    <w:qFormat/>
    <w:rsid w:val="007F3AB7"/>
    <w:pPr>
      <w:spacing w:line="240" w:lineRule="auto"/>
      <w:jc w:val="center"/>
      <w:outlineLvl w:val="1"/>
    </w:pPr>
    <w:rPr>
      <w:b/>
      <w:caps/>
      <w:szCs w:val="16"/>
    </w:rPr>
  </w:style>
  <w:style w:type="paragraph" w:styleId="Heading3">
    <w:name w:val="heading 3"/>
    <w:basedOn w:val="Normal"/>
    <w:uiPriority w:val="5"/>
    <w:qFormat/>
    <w:rsid w:val="007F3AB7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5"/>
    <w:semiHidden/>
    <w:unhideWhenUsed/>
    <w:qFormat/>
    <w:rsid w:val="007F3AB7"/>
    <w:pPr>
      <w:keepNext/>
      <w:keepLines/>
      <w:spacing w:before="40"/>
      <w:outlineLvl w:val="3"/>
    </w:pPr>
    <w:rPr>
      <w:rFonts w:cs="Tahoma"/>
      <w:i/>
      <w:iCs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5"/>
    <w:rsid w:val="007F3AB7"/>
    <w:rPr>
      <w:b/>
      <w:caps/>
      <w:sz w:val="18"/>
      <w:szCs w:val="16"/>
    </w:rPr>
  </w:style>
  <w:style w:type="paragraph" w:styleId="BalloonText">
    <w:name w:val="Balloon Text"/>
    <w:basedOn w:val="Normal"/>
    <w:semiHidden/>
    <w:unhideWhenUsed/>
    <w:rsid w:val="007F3AB7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uiPriority w:val="4"/>
    <w:qFormat/>
    <w:rsid w:val="007F3AB7"/>
    <w:pPr>
      <w:jc w:val="right"/>
    </w:pPr>
    <w:rPr>
      <w:caps/>
      <w:szCs w:val="16"/>
    </w:rPr>
  </w:style>
  <w:style w:type="character" w:styleId="CommentReference">
    <w:name w:val="annotation reference"/>
    <w:semiHidden/>
    <w:rsid w:val="007F3AB7"/>
    <w:rPr>
      <w:sz w:val="16"/>
      <w:szCs w:val="16"/>
    </w:rPr>
  </w:style>
  <w:style w:type="paragraph" w:styleId="CommentText">
    <w:name w:val="annotation text"/>
    <w:basedOn w:val="Normal"/>
    <w:semiHidden/>
    <w:rsid w:val="007F3AB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F3AB7"/>
    <w:rPr>
      <w:b/>
      <w:bCs/>
    </w:rPr>
  </w:style>
  <w:style w:type="paragraph" w:customStyle="1" w:styleId="Name">
    <w:name w:val="Name"/>
    <w:basedOn w:val="Normal"/>
    <w:uiPriority w:val="2"/>
    <w:qFormat/>
    <w:rsid w:val="007F3AB7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uiPriority w:val="3"/>
    <w:qFormat/>
    <w:rsid w:val="007F3AB7"/>
    <w:pPr>
      <w:spacing w:before="60" w:line="240" w:lineRule="auto"/>
    </w:pPr>
    <w:rPr>
      <w:i/>
    </w:rPr>
  </w:style>
  <w:style w:type="paragraph" w:customStyle="1" w:styleId="Amount">
    <w:name w:val="Amount"/>
    <w:basedOn w:val="Normal"/>
    <w:uiPriority w:val="7"/>
    <w:qFormat/>
    <w:rsid w:val="007F3AB7"/>
    <w:pPr>
      <w:jc w:val="right"/>
    </w:pPr>
    <w:rPr>
      <w:szCs w:val="20"/>
    </w:rPr>
  </w:style>
  <w:style w:type="paragraph" w:customStyle="1" w:styleId="Thankyou">
    <w:name w:val="Thank you"/>
    <w:basedOn w:val="Normal"/>
    <w:uiPriority w:val="7"/>
    <w:qFormat/>
    <w:rsid w:val="007F3AB7"/>
    <w:pPr>
      <w:spacing w:after="240"/>
      <w:jc w:val="center"/>
    </w:pPr>
    <w:rPr>
      <w:b/>
      <w:caps/>
      <w:sz w:val="19"/>
    </w:rPr>
  </w:style>
  <w:style w:type="table" w:customStyle="1" w:styleId="GridTable2-Accent11">
    <w:name w:val="Grid Table 2 - Accent 11"/>
    <w:basedOn w:val="TableNormal"/>
    <w:uiPriority w:val="47"/>
    <w:rsid w:val="007F3AB7"/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sz w:val="18"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LowerCenteredText">
    <w:name w:val="Lower Centered Text"/>
    <w:basedOn w:val="Normal"/>
    <w:uiPriority w:val="7"/>
    <w:qFormat/>
    <w:rsid w:val="007F3AB7"/>
    <w:pPr>
      <w:spacing w:after="60"/>
      <w:contextualSpacing/>
      <w:jc w:val="center"/>
    </w:pPr>
  </w:style>
  <w:style w:type="character" w:styleId="PlaceholderText">
    <w:name w:val="Placeholder Text"/>
    <w:uiPriority w:val="99"/>
    <w:semiHidden/>
    <w:rsid w:val="007F3AB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F3AB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B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3AB7"/>
    <w:pPr>
      <w:spacing w:after="16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B7"/>
    <w:rPr>
      <w:sz w:val="18"/>
      <w:szCs w:val="18"/>
    </w:rPr>
  </w:style>
  <w:style w:type="table" w:styleId="TableGrid">
    <w:name w:val="Table Grid"/>
    <w:basedOn w:val="TableNormal"/>
    <w:rsid w:val="007F3A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7F3AB7"/>
    <w:pPr>
      <w:spacing w:line="240" w:lineRule="auto"/>
      <w:contextualSpacing/>
      <w:jc w:val="right"/>
    </w:pPr>
    <w:rPr>
      <w:rFonts w:cs="Tahoma"/>
      <w:b/>
      <w:caps/>
      <w:color w:val="365F91"/>
      <w:kern w:val="28"/>
      <w:sz w:val="40"/>
      <w:szCs w:val="56"/>
    </w:rPr>
  </w:style>
  <w:style w:type="character" w:customStyle="1" w:styleId="TitleChar">
    <w:name w:val="Title Char"/>
    <w:link w:val="Title"/>
    <w:uiPriority w:val="1"/>
    <w:rsid w:val="007F3AB7"/>
    <w:rPr>
      <w:rFonts w:cs="Tahoma"/>
      <w:b/>
      <w:caps/>
      <w:color w:val="365F91"/>
      <w:kern w:val="28"/>
      <w:sz w:val="40"/>
      <w:szCs w:val="56"/>
    </w:rPr>
  </w:style>
  <w:style w:type="character" w:customStyle="1" w:styleId="Heading4Char">
    <w:name w:val="Heading 4 Char"/>
    <w:link w:val="Heading4"/>
    <w:uiPriority w:val="5"/>
    <w:semiHidden/>
    <w:rsid w:val="007F3AB7"/>
    <w:rPr>
      <w:rFonts w:cs="Tahoma"/>
      <w:i/>
      <w:iCs/>
      <w:color w:val="365F9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HGMaruGothicMPRO" w:hAnsi="Trebuchet MS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5" w:unhideWhenUsed="0" w:qFormat="1"/>
    <w:lsdException w:name="heading 2" w:semiHidden="0" w:uiPriority="5" w:unhideWhenUsed="0" w:qFormat="1"/>
    <w:lsdException w:name="heading 3" w:semiHidden="0" w:uiPriority="5" w:unhideWhenUsed="0" w:qFormat="1"/>
    <w:lsdException w:name="heading 4" w:uiPriority="5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semiHidden="0" w:uiPriority="1" w:unhideWhenUsed="0" w:qFormat="1"/>
    <w:lsdException w:name="Default Paragraph Font" w:uiPriority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List" w:uiPriority="99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AB7"/>
    <w:pPr>
      <w:spacing w:line="264" w:lineRule="auto"/>
    </w:pPr>
    <w:rPr>
      <w:sz w:val="18"/>
      <w:szCs w:val="18"/>
    </w:rPr>
  </w:style>
  <w:style w:type="paragraph" w:styleId="Heading1">
    <w:name w:val="heading 1"/>
    <w:basedOn w:val="Normal"/>
    <w:uiPriority w:val="5"/>
    <w:qFormat/>
    <w:rsid w:val="007F3AB7"/>
    <w:pPr>
      <w:outlineLvl w:val="0"/>
    </w:pPr>
    <w:rPr>
      <w:b/>
      <w:caps/>
    </w:rPr>
  </w:style>
  <w:style w:type="paragraph" w:styleId="Heading2">
    <w:name w:val="heading 2"/>
    <w:basedOn w:val="Normal"/>
    <w:link w:val="Heading2Char"/>
    <w:uiPriority w:val="5"/>
    <w:qFormat/>
    <w:rsid w:val="007F3AB7"/>
    <w:pPr>
      <w:spacing w:line="240" w:lineRule="auto"/>
      <w:jc w:val="center"/>
      <w:outlineLvl w:val="1"/>
    </w:pPr>
    <w:rPr>
      <w:b/>
      <w:caps/>
      <w:szCs w:val="16"/>
    </w:rPr>
  </w:style>
  <w:style w:type="paragraph" w:styleId="Heading3">
    <w:name w:val="heading 3"/>
    <w:basedOn w:val="Normal"/>
    <w:uiPriority w:val="5"/>
    <w:qFormat/>
    <w:rsid w:val="007F3AB7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5"/>
    <w:semiHidden/>
    <w:unhideWhenUsed/>
    <w:qFormat/>
    <w:rsid w:val="007F3AB7"/>
    <w:pPr>
      <w:keepNext/>
      <w:keepLines/>
      <w:spacing w:before="40"/>
      <w:outlineLvl w:val="3"/>
    </w:pPr>
    <w:rPr>
      <w:rFonts w:cs="Tahoma"/>
      <w:i/>
      <w:iCs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5"/>
    <w:rsid w:val="007F3AB7"/>
    <w:rPr>
      <w:b/>
      <w:caps/>
      <w:sz w:val="18"/>
      <w:szCs w:val="16"/>
    </w:rPr>
  </w:style>
  <w:style w:type="paragraph" w:styleId="BalloonText">
    <w:name w:val="Balloon Text"/>
    <w:basedOn w:val="Normal"/>
    <w:semiHidden/>
    <w:unhideWhenUsed/>
    <w:rsid w:val="007F3AB7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uiPriority w:val="4"/>
    <w:qFormat/>
    <w:rsid w:val="007F3AB7"/>
    <w:pPr>
      <w:jc w:val="right"/>
    </w:pPr>
    <w:rPr>
      <w:caps/>
      <w:szCs w:val="16"/>
    </w:rPr>
  </w:style>
  <w:style w:type="character" w:styleId="CommentReference">
    <w:name w:val="annotation reference"/>
    <w:semiHidden/>
    <w:rsid w:val="007F3AB7"/>
    <w:rPr>
      <w:sz w:val="16"/>
      <w:szCs w:val="16"/>
    </w:rPr>
  </w:style>
  <w:style w:type="paragraph" w:styleId="CommentText">
    <w:name w:val="annotation text"/>
    <w:basedOn w:val="Normal"/>
    <w:semiHidden/>
    <w:rsid w:val="007F3AB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F3AB7"/>
    <w:rPr>
      <w:b/>
      <w:bCs/>
    </w:rPr>
  </w:style>
  <w:style w:type="paragraph" w:customStyle="1" w:styleId="Name">
    <w:name w:val="Name"/>
    <w:basedOn w:val="Normal"/>
    <w:uiPriority w:val="2"/>
    <w:qFormat/>
    <w:rsid w:val="007F3AB7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uiPriority w:val="3"/>
    <w:qFormat/>
    <w:rsid w:val="007F3AB7"/>
    <w:pPr>
      <w:spacing w:before="60" w:line="240" w:lineRule="auto"/>
    </w:pPr>
    <w:rPr>
      <w:i/>
    </w:rPr>
  </w:style>
  <w:style w:type="paragraph" w:customStyle="1" w:styleId="Amount">
    <w:name w:val="Amount"/>
    <w:basedOn w:val="Normal"/>
    <w:uiPriority w:val="7"/>
    <w:qFormat/>
    <w:rsid w:val="007F3AB7"/>
    <w:pPr>
      <w:jc w:val="right"/>
    </w:pPr>
    <w:rPr>
      <w:szCs w:val="20"/>
    </w:rPr>
  </w:style>
  <w:style w:type="paragraph" w:customStyle="1" w:styleId="Thankyou">
    <w:name w:val="Thank you"/>
    <w:basedOn w:val="Normal"/>
    <w:uiPriority w:val="7"/>
    <w:qFormat/>
    <w:rsid w:val="007F3AB7"/>
    <w:pPr>
      <w:spacing w:after="240"/>
      <w:jc w:val="center"/>
    </w:pPr>
    <w:rPr>
      <w:b/>
      <w:caps/>
      <w:sz w:val="19"/>
    </w:rPr>
  </w:style>
  <w:style w:type="table" w:customStyle="1" w:styleId="GridTable2-Accent11">
    <w:name w:val="Grid Table 2 - Accent 11"/>
    <w:basedOn w:val="TableNormal"/>
    <w:uiPriority w:val="47"/>
    <w:rsid w:val="007F3AB7"/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sz w:val="18"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LowerCenteredText">
    <w:name w:val="Lower Centered Text"/>
    <w:basedOn w:val="Normal"/>
    <w:uiPriority w:val="7"/>
    <w:qFormat/>
    <w:rsid w:val="007F3AB7"/>
    <w:pPr>
      <w:spacing w:after="60"/>
      <w:contextualSpacing/>
      <w:jc w:val="center"/>
    </w:pPr>
  </w:style>
  <w:style w:type="character" w:styleId="PlaceholderText">
    <w:name w:val="Placeholder Text"/>
    <w:uiPriority w:val="99"/>
    <w:semiHidden/>
    <w:rsid w:val="007F3AB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F3AB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B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3AB7"/>
    <w:pPr>
      <w:spacing w:after="16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B7"/>
    <w:rPr>
      <w:sz w:val="18"/>
      <w:szCs w:val="18"/>
    </w:rPr>
  </w:style>
  <w:style w:type="table" w:styleId="TableGrid">
    <w:name w:val="Table Grid"/>
    <w:basedOn w:val="TableNormal"/>
    <w:rsid w:val="007F3A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7F3AB7"/>
    <w:pPr>
      <w:spacing w:line="240" w:lineRule="auto"/>
      <w:contextualSpacing/>
      <w:jc w:val="right"/>
    </w:pPr>
    <w:rPr>
      <w:rFonts w:cs="Tahoma"/>
      <w:b/>
      <w:caps/>
      <w:color w:val="365F91"/>
      <w:kern w:val="28"/>
      <w:sz w:val="40"/>
      <w:szCs w:val="56"/>
    </w:rPr>
  </w:style>
  <w:style w:type="character" w:customStyle="1" w:styleId="TitleChar">
    <w:name w:val="Title Char"/>
    <w:link w:val="Title"/>
    <w:uiPriority w:val="1"/>
    <w:rsid w:val="007F3AB7"/>
    <w:rPr>
      <w:rFonts w:cs="Tahoma"/>
      <w:b/>
      <w:caps/>
      <w:color w:val="365F91"/>
      <w:kern w:val="28"/>
      <w:sz w:val="40"/>
      <w:szCs w:val="56"/>
    </w:rPr>
  </w:style>
  <w:style w:type="character" w:customStyle="1" w:styleId="Heading4Char">
    <w:name w:val="Heading 4 Char"/>
    <w:link w:val="Heading4"/>
    <w:uiPriority w:val="5"/>
    <w:semiHidden/>
    <w:rsid w:val="007F3AB7"/>
    <w:rPr>
      <w:rFonts w:cs="Tahoma"/>
      <w:i/>
      <w:iCs/>
      <w:color w:val="365F9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3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b.reich.io/keelkc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826F9-3E83-41B7-A0DA-2D52A98629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6F22FA-5343-405A-9B51-D30A239CF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Dell-Symantec</dc:subject>
  <dc:creator>Windows User</dc:creator>
  <cp:lastModifiedBy>Windows User</cp:lastModifiedBy>
  <cp:revision>3</cp:revision>
  <cp:lastPrinted>2004-05-28T21:06:00Z</cp:lastPrinted>
  <dcterms:created xsi:type="dcterms:W3CDTF">2018-02-21T00:47:00Z</dcterms:created>
  <dcterms:modified xsi:type="dcterms:W3CDTF">2018-02-21T00:49:00Z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TC011294521033</vt:lpwstr>
  </property>
</Properties>
</file>